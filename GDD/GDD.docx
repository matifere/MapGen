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B9B2A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35D41CC5" wp14:editId="2F5ADD37">
            <wp:simplePos x="0" y="0"/>
            <wp:positionH relativeFrom="page">
              <wp:align>left</wp:align>
            </wp:positionH>
            <wp:positionV relativeFrom="page">
              <wp:posOffset>-13649</wp:posOffset>
            </wp:positionV>
            <wp:extent cx="7792379" cy="779237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2379" cy="7792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D00CD8E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50C7AEA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3D6A633" wp14:editId="4291171F">
                      <wp:extent cx="1303361" cy="641445"/>
                      <wp:effectExtent l="0" t="0" r="0" b="635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3361" cy="6414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D3DABE" w14:textId="3C19C8CD" w:rsidR="00D077E9" w:rsidRPr="00D86945" w:rsidRDefault="00C96F03" w:rsidP="00C96F03">
                                  <w:pPr>
                                    <w:pStyle w:val="Title"/>
                                  </w:pPr>
                                  <w:r>
                                    <w:t>GDD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3D6A63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102.65pt;height:5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" filled="f" stroked="f" strokeweight=".5pt">
                      <v:textbox>
                        <w:txbxContent>
                          <w:p w14:paraId="63D3DABE" w14:textId="3C19C8CD" w:rsidR="00D077E9" w:rsidRPr="00D86945" w:rsidRDefault="00C96F03" w:rsidP="00C96F03">
                            <w:pPr>
                              <w:pStyle w:val="Title"/>
                            </w:pPr>
                            <w:r>
                              <w:t>GDD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AD448FD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B49D509" wp14:editId="6A7EA557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0747120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501B4B0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2DA8A8A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31C10911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9CD58F829F140BBB510DB896029B4D3"/>
              </w:placeholder>
              <w15:appearance w15:val="hidden"/>
            </w:sdtPr>
            <w:sdtEndPr/>
            <w:sdtContent>
              <w:p w14:paraId="6D7D94C8" w14:textId="5FDFD7B8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745DE4">
                  <w:rPr>
                    <w:rStyle w:val="SubtitleChar"/>
                    <w:b w:val="0"/>
                    <w:noProof/>
                  </w:rPr>
                  <w:t>noviembre 6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05C1BC7D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1799EA1A" wp14:editId="06B6A5B7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4C93719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468B663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7029EFE5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13E50ED1" w14:textId="3F54CA30" w:rsidR="00D077E9" w:rsidRDefault="00156929" w:rsidP="00D077E9">
            <w:sdt>
              <w:sdtPr>
                <w:id w:val="-1740469667"/>
                <w:placeholder>
                  <w:docPart w:val="0F24B4D908F3451CBBF8B96C1468672F"/>
                </w:placeholder>
                <w15:appearance w15:val="hidden"/>
              </w:sdtPr>
              <w:sdtEndPr/>
              <w:sdtContent>
                <w:r w:rsidR="00E4374F">
                  <w:t>Caja Negra</w:t>
                </w:r>
              </w:sdtContent>
            </w:sdt>
          </w:p>
          <w:p w14:paraId="31C37089" w14:textId="77777777" w:rsidR="00D077E9" w:rsidRPr="00D86945" w:rsidRDefault="00D077E9" w:rsidP="00944661">
            <w:pPr>
              <w:rPr>
                <w:noProof/>
                <w:sz w:val="10"/>
                <w:szCs w:val="10"/>
              </w:rPr>
            </w:pPr>
          </w:p>
        </w:tc>
      </w:tr>
    </w:tbl>
    <w:p w14:paraId="5585AE16" w14:textId="77777777" w:rsidR="00D077E9" w:rsidRDefault="00D077E9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28000EC9" wp14:editId="2543FC6E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C37BF69" wp14:editId="41B6E281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2CD51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01C5405" wp14:editId="79CFFF88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59F4AE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047464D4" w14:textId="459EB0CA" w:rsidR="00D077E9" w:rsidRDefault="00E4374F" w:rsidP="00D077E9">
      <w:pPr>
        <w:pStyle w:val="Heading1"/>
      </w:pPr>
      <w:r>
        <w:lastRenderedPageBreak/>
        <w:t>Intereses y propósitos generales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7DFF8D96" w14:textId="77777777" w:rsidTr="00DF027C">
        <w:trPr>
          <w:trHeight w:val="3546"/>
        </w:trPr>
        <w:tc>
          <w:tcPr>
            <w:tcW w:w="9999" w:type="dxa"/>
          </w:tcPr>
          <w:sdt>
            <w:sdtPr>
              <w:id w:val="1660650702"/>
              <w:placeholder>
                <w:docPart w:val="EB6EA76180A74F8A9BA944219D708F05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/>
            <w:sdtContent>
              <w:p w14:paraId="004CBC89" w14:textId="1EE04DC9" w:rsidR="00D077E9" w:rsidRPr="00E4374F" w:rsidRDefault="00E4374F" w:rsidP="00E4374F">
                <w:pPr>
                  <w:pStyle w:val="Heading2"/>
                </w:pPr>
                <w:r>
                  <w:t>¿Qué es lo que realmente atrapa?</w:t>
                </w:r>
              </w:p>
            </w:sdtContent>
          </w:sdt>
          <w:p w14:paraId="1AE98AFF" w14:textId="77777777" w:rsidR="00DF027C" w:rsidRDefault="00DF027C" w:rsidP="00DF027C"/>
          <w:p w14:paraId="0C860719" w14:textId="47C60538" w:rsidR="00DF027C" w:rsidRPr="00072A10" w:rsidRDefault="00072A10" w:rsidP="00DF027C">
            <w:pPr>
              <w:pStyle w:val="Content"/>
            </w:pPr>
            <w:r>
              <w:t xml:space="preserve">Fuera </w:t>
            </w:r>
            <w:r w:rsidR="00DA6B3D">
              <w:t>de las mecánicas y diseño del juego</w:t>
            </w:r>
            <w:r>
              <w:t xml:space="preserve">, siento que la verdadera gracia se basa en el </w:t>
            </w:r>
            <w:r w:rsidRPr="00072A10">
              <w:rPr>
                <w:b/>
                <w:bCs/>
              </w:rPr>
              <w:t>multiplayer</w:t>
            </w:r>
            <w:r>
              <w:rPr>
                <w:b/>
                <w:bCs/>
              </w:rPr>
              <w:t xml:space="preserve">. </w:t>
            </w:r>
            <w:r>
              <w:t>Es una realidad que a la vez esto condiciona el rendimiento</w:t>
            </w:r>
            <w:r w:rsidR="00DB0075">
              <w:t xml:space="preserve"> (cantidad de datos transferidos)</w:t>
            </w:r>
            <w:r>
              <w:t xml:space="preserve"> y tiempo del juego</w:t>
            </w:r>
            <w:r w:rsidR="00DB0075">
              <w:t xml:space="preserve"> (tiempo de desarrollo)</w:t>
            </w:r>
            <w:r>
              <w:t xml:space="preserve">, por lo que pienso que la mejor idea sea limitar el diseño a algo en </w:t>
            </w:r>
            <w:r w:rsidRPr="00072A10">
              <w:rPr>
                <w:b/>
                <w:bCs/>
              </w:rPr>
              <w:t>2D</w:t>
            </w:r>
            <w:r>
              <w:t>.</w:t>
            </w:r>
          </w:p>
          <w:p w14:paraId="0CCAFD43" w14:textId="77777777" w:rsidR="00DF027C" w:rsidRPr="00072A10" w:rsidRDefault="00DF027C" w:rsidP="00DF027C">
            <w:pPr>
              <w:rPr>
                <w:b w:val="0"/>
                <w:bCs/>
              </w:rPr>
            </w:pPr>
          </w:p>
          <w:p w14:paraId="6262A923" w14:textId="6A60AF5A" w:rsidR="00DF027C" w:rsidRPr="00915B2B" w:rsidRDefault="00915B2B" w:rsidP="00DF027C">
            <w:pPr>
              <w:pStyle w:val="Content"/>
            </w:pPr>
            <w:r>
              <w:t xml:space="preserve">Entrando un poco más en las </w:t>
            </w:r>
            <w:r>
              <w:rPr>
                <w:b/>
                <w:bCs/>
              </w:rPr>
              <w:t xml:space="preserve">mecánicas </w:t>
            </w:r>
            <w:r>
              <w:t xml:space="preserve">la idea es hacer un </w:t>
            </w:r>
            <w:r>
              <w:rPr>
                <w:b/>
                <w:bCs/>
              </w:rPr>
              <w:t>RPG</w:t>
            </w:r>
            <w:r>
              <w:t xml:space="preserve">, </w:t>
            </w:r>
            <w:r w:rsidRPr="00CF0D86">
              <w:rPr>
                <w:u w:val="single"/>
              </w:rPr>
              <w:t xml:space="preserve">todavía no hay nada muy marcado sobre </w:t>
            </w:r>
            <w:r w:rsidR="00CF0D86" w:rsidRPr="00CF0D86">
              <w:rPr>
                <w:u w:val="single"/>
              </w:rPr>
              <w:t>esto</w:t>
            </w:r>
            <w:r w:rsidR="00CF0D86">
              <w:t>,</w:t>
            </w:r>
            <w:r>
              <w:t xml:space="preserve"> pero sacaría ideas de </w:t>
            </w:r>
            <w:proofErr w:type="spellStart"/>
            <w:r>
              <w:t>Hollow</w:t>
            </w:r>
            <w:proofErr w:type="spellEnd"/>
            <w:r>
              <w:t xml:space="preserve"> </w:t>
            </w:r>
            <w:proofErr w:type="spellStart"/>
            <w:r>
              <w:t>Knight</w:t>
            </w:r>
            <w:proofErr w:type="spellEnd"/>
            <w:r>
              <w:t xml:space="preserve">, </w:t>
            </w:r>
            <w:proofErr w:type="spellStart"/>
            <w:r>
              <w:t>Terraria</w:t>
            </w:r>
            <w:proofErr w:type="spellEnd"/>
            <w:r>
              <w:t xml:space="preserve">, Rain </w:t>
            </w:r>
            <w:proofErr w:type="spellStart"/>
            <w:r>
              <w:t>World</w:t>
            </w:r>
            <w:proofErr w:type="spellEnd"/>
            <w:r>
              <w:t>.</w:t>
            </w:r>
          </w:p>
        </w:tc>
      </w:tr>
      <w:tr w:rsidR="00DF027C" w14:paraId="0DC1E0C1" w14:textId="77777777" w:rsidTr="00DF027C">
        <w:trPr>
          <w:trHeight w:val="5931"/>
        </w:trPr>
        <w:tc>
          <w:tcPr>
            <w:tcW w:w="9999" w:type="dxa"/>
          </w:tcPr>
          <w:p w14:paraId="4C16AAC4" w14:textId="2EF8C263" w:rsidR="00DF027C" w:rsidRDefault="00DF027C" w:rsidP="00DF027C">
            <w:pPr>
              <w:pStyle w:val="EmphasisText"/>
              <w:rPr>
                <w:i/>
                <w:sz w:val="36"/>
              </w:rPr>
            </w:pPr>
          </w:p>
          <w:p w14:paraId="29CB3EF8" w14:textId="3603E86F" w:rsidR="00CF0D86" w:rsidRDefault="00CF0D86" w:rsidP="00CF0D86">
            <w:pPr>
              <w:pStyle w:val="Heading1"/>
            </w:pPr>
            <w:r>
              <w:t>Arte</w:t>
            </w:r>
          </w:p>
          <w:p w14:paraId="1CA1FA98" w14:textId="33F38602" w:rsidR="00DF027C" w:rsidRPr="00CF0D86" w:rsidRDefault="00CF0D86" w:rsidP="00DF027C">
            <w:pPr>
              <w:pStyle w:val="Content"/>
            </w:pPr>
            <w:r>
              <w:t xml:space="preserve">Sabiendo que estamos limitados al </w:t>
            </w:r>
            <w:r>
              <w:rPr>
                <w:b/>
                <w:bCs/>
              </w:rPr>
              <w:t>2D</w:t>
            </w:r>
            <w:r>
              <w:t xml:space="preserve">, y teniendo en cuenta la falta de personal de nuestra empresa, caería directamente sobre el </w:t>
            </w:r>
            <w:r w:rsidRPr="00CF0D86">
              <w:rPr>
                <w:b/>
                <w:bCs/>
              </w:rPr>
              <w:t>pixelArt</w:t>
            </w:r>
            <w:r>
              <w:t xml:space="preserve">. A </w:t>
            </w:r>
            <w:r w:rsidR="00DB0075">
              <w:t>continuación,</w:t>
            </w:r>
            <w:r>
              <w:t xml:space="preserve"> dejo un par de ejemplos de lo que tengo en mente.</w:t>
            </w:r>
          </w:p>
          <w:p w14:paraId="73AEA376" w14:textId="49939720" w:rsidR="00DF027C" w:rsidRPr="00E660ED" w:rsidRDefault="00E660ED" w:rsidP="00DF027C">
            <w:pPr>
              <w:pStyle w:val="Content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6223E5C" wp14:editId="1DED1B50">
                  <wp:simplePos x="0" y="0"/>
                  <wp:positionH relativeFrom="column">
                    <wp:posOffset>2218055</wp:posOffset>
                  </wp:positionH>
                  <wp:positionV relativeFrom="paragraph">
                    <wp:posOffset>299720</wp:posOffset>
                  </wp:positionV>
                  <wp:extent cx="2166620" cy="1494155"/>
                  <wp:effectExtent l="0" t="0" r="5080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620" cy="149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211C8A8D" wp14:editId="4738DD16">
                  <wp:simplePos x="0" y="0"/>
                  <wp:positionH relativeFrom="margin">
                    <wp:posOffset>4597210</wp:posOffset>
                  </wp:positionH>
                  <wp:positionV relativeFrom="paragraph">
                    <wp:posOffset>340862</wp:posOffset>
                  </wp:positionV>
                  <wp:extent cx="1746914" cy="1746914"/>
                  <wp:effectExtent l="0" t="0" r="5715" b="5715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914" cy="174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AB123AF" wp14:editId="669DCA8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252095</wp:posOffset>
                  </wp:positionV>
                  <wp:extent cx="2122170" cy="2122170"/>
                  <wp:effectExtent l="0" t="0" r="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170" cy="21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1D7FB64" w14:textId="29E58010" w:rsidR="0087605E" w:rsidRDefault="00156929" w:rsidP="00DF027C">
      <w:pPr>
        <w:rPr>
          <w:b w:val="0"/>
          <w:bCs/>
        </w:rPr>
      </w:pPr>
      <w:hyperlink r:id="rId15" w:history="1">
        <w:r w:rsidR="00E660ED" w:rsidRPr="00F63E6A">
          <w:rPr>
            <w:rStyle w:val="Hyperlink"/>
            <w:b w:val="0"/>
            <w:bCs/>
          </w:rPr>
          <w:t>https://0x72.itch.io/microfantasy</w:t>
        </w:r>
      </w:hyperlink>
    </w:p>
    <w:p w14:paraId="0E8CF1B6" w14:textId="777FC76E" w:rsidR="00E660ED" w:rsidRDefault="00E660ED" w:rsidP="00DF027C">
      <w:pPr>
        <w:rPr>
          <w:b w:val="0"/>
          <w:bCs/>
        </w:rPr>
      </w:pPr>
    </w:p>
    <w:p w14:paraId="7C12BB06" w14:textId="00F52908" w:rsidR="00E660ED" w:rsidRDefault="00E660ED" w:rsidP="00DF027C">
      <w:pPr>
        <w:rPr>
          <w:b w:val="0"/>
          <w:bCs/>
        </w:rPr>
      </w:pPr>
      <w:r>
        <w:rPr>
          <w:b w:val="0"/>
          <w:bCs/>
        </w:rPr>
        <w:t>(en general arte de 0x72)</w:t>
      </w:r>
    </w:p>
    <w:p w14:paraId="5833D14D" w14:textId="56F1560F" w:rsidR="00520FAD" w:rsidRDefault="00520FAD" w:rsidP="00DF027C">
      <w:pPr>
        <w:rPr>
          <w:b w:val="0"/>
          <w:bCs/>
        </w:rPr>
      </w:pPr>
    </w:p>
    <w:p w14:paraId="037F4FA6" w14:textId="461F50BF" w:rsidR="00520FAD" w:rsidRDefault="00520FAD" w:rsidP="00DF027C">
      <w:pPr>
        <w:rPr>
          <w:b w:val="0"/>
          <w:bCs/>
        </w:rPr>
      </w:pPr>
    </w:p>
    <w:p w14:paraId="3A698721" w14:textId="7D71CB5C" w:rsidR="00520FAD" w:rsidRDefault="00520FAD" w:rsidP="00DF027C">
      <w:pPr>
        <w:rPr>
          <w:b w:val="0"/>
          <w:bCs/>
        </w:rPr>
      </w:pPr>
    </w:p>
    <w:p w14:paraId="1193887A" w14:textId="7BCFAC8C" w:rsidR="00520FAD" w:rsidRDefault="00520FAD" w:rsidP="00520FAD">
      <w:pPr>
        <w:pStyle w:val="Heading1"/>
      </w:pPr>
      <w:r>
        <w:lastRenderedPageBreak/>
        <w:t>Network</w:t>
      </w:r>
    </w:p>
    <w:p w14:paraId="691B68AC" w14:textId="3D8352DC" w:rsidR="00520FAD" w:rsidRDefault="00706349" w:rsidP="00520FAD">
      <w:pPr>
        <w:pStyle w:val="Content"/>
      </w:pPr>
      <w:r>
        <w:t xml:space="preserve">Vamos a usar </w:t>
      </w:r>
      <w:proofErr w:type="spellStart"/>
      <w:r>
        <w:t>steam</w:t>
      </w:r>
      <w:proofErr w:type="spellEnd"/>
      <w:r>
        <w:t xml:space="preserve">, hay que ver </w:t>
      </w:r>
      <w:proofErr w:type="spellStart"/>
      <w:r>
        <w:t>como</w:t>
      </w:r>
      <w:proofErr w:type="spellEnd"/>
      <w:r>
        <w:t xml:space="preserve"> hacemos.</w:t>
      </w:r>
      <w:r w:rsidR="00520FAD">
        <w:t xml:space="preserve"> </w:t>
      </w:r>
    </w:p>
    <w:p w14:paraId="7C11A95E" w14:textId="346B3018" w:rsidR="00E5722A" w:rsidRDefault="00E5722A" w:rsidP="00E5722A">
      <w:pPr>
        <w:pStyle w:val="Heading1"/>
      </w:pPr>
      <w:r>
        <w:t>Generación automática</w:t>
      </w:r>
    </w:p>
    <w:p w14:paraId="0F20C8B6" w14:textId="78EFB40D" w:rsidR="004C2F35" w:rsidRDefault="004C2F35" w:rsidP="004C2F35">
      <w:pPr>
        <w:pStyle w:val="Content"/>
      </w:pPr>
      <w:r>
        <w:t>Vamos a hacer un mundo top-</w:t>
      </w:r>
      <w:proofErr w:type="spellStart"/>
      <w:r>
        <w:t>down</w:t>
      </w:r>
      <w:proofErr w:type="spellEnd"/>
      <w:r>
        <w:t xml:space="preserve">. A </w:t>
      </w:r>
      <w:proofErr w:type="gramStart"/>
      <w:r>
        <w:t>continuación</w:t>
      </w:r>
      <w:proofErr w:type="gramEnd"/>
      <w:r>
        <w:t xml:space="preserve"> voy a dejar un poquito de mi progreso en el tema:</w:t>
      </w:r>
    </w:p>
    <w:p w14:paraId="1EDB41A6" w14:textId="4BEC2045" w:rsidR="00EA57EB" w:rsidRDefault="00EA57EB" w:rsidP="00EA57EB">
      <w:pPr>
        <w:pStyle w:val="Heading2"/>
      </w:pPr>
      <w:r>
        <w:t>Intento 1:</w:t>
      </w:r>
    </w:p>
    <w:p w14:paraId="5BD7CF32" w14:textId="77777777" w:rsidR="00EA57EB" w:rsidRDefault="00EA57EB" w:rsidP="00EA57EB">
      <w:pPr>
        <w:pStyle w:val="Subtitle"/>
        <w:framePr w:wrap="around"/>
      </w:pPr>
    </w:p>
    <w:p w14:paraId="0453FF7B" w14:textId="453B57EC" w:rsidR="004C2F35" w:rsidRDefault="00706349" w:rsidP="004C2F35">
      <w:pPr>
        <w:pStyle w:val="Content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F1FE93F" wp14:editId="6D586D1B">
            <wp:simplePos x="0" y="0"/>
            <wp:positionH relativeFrom="margin">
              <wp:align>left</wp:align>
            </wp:positionH>
            <wp:positionV relativeFrom="paragraph">
              <wp:posOffset>865182</wp:posOffset>
            </wp:positionV>
            <wp:extent cx="4844415" cy="25552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FBCF785" wp14:editId="46601C6F">
            <wp:simplePos x="0" y="0"/>
            <wp:positionH relativeFrom="margin">
              <wp:align>left</wp:align>
            </wp:positionH>
            <wp:positionV relativeFrom="paragraph">
              <wp:posOffset>3259085</wp:posOffset>
            </wp:positionV>
            <wp:extent cx="5281295" cy="33356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F35">
        <w:t xml:space="preserve">Primero </w:t>
      </w:r>
      <w:proofErr w:type="gramStart"/>
      <w:r w:rsidR="004C2F35">
        <w:t>intente</w:t>
      </w:r>
      <w:proofErr w:type="gramEnd"/>
      <w:r w:rsidR="004C2F35">
        <w:t xml:space="preserve"> crear un cuadrado con tiles que se definan en base a la anterior teniendo en cuenta que estaba usando un </w:t>
      </w:r>
      <w:proofErr w:type="spellStart"/>
      <w:r w:rsidR="004C2F35">
        <w:t>for</w:t>
      </w:r>
      <w:proofErr w:type="spellEnd"/>
      <w:r w:rsidR="004C2F35">
        <w:t xml:space="preserve"> </w:t>
      </w:r>
      <w:proofErr w:type="spellStart"/>
      <w:r w:rsidR="004C2F35">
        <w:t>loop</w:t>
      </w:r>
      <w:proofErr w:type="spellEnd"/>
      <w:r w:rsidR="004C2F35">
        <w:t xml:space="preserve"> para poder colocarlas, también tuve en cuenta la idea de utilizar </w:t>
      </w:r>
      <w:proofErr w:type="spellStart"/>
      <w:r w:rsidR="004C2F35">
        <w:t>seeds</w:t>
      </w:r>
      <w:proofErr w:type="spellEnd"/>
      <w:r w:rsidR="004C2F35">
        <w:t>, este fue el resultado:</w:t>
      </w:r>
    </w:p>
    <w:p w14:paraId="4198E932" w14:textId="4A9CA5FF" w:rsidR="004C2F35" w:rsidRDefault="00706349" w:rsidP="004C2F35">
      <w:pPr>
        <w:pStyle w:val="Content"/>
        <w:ind w:left="72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04C2A9B" wp14:editId="0F473EAF">
            <wp:simplePos x="0" y="0"/>
            <wp:positionH relativeFrom="margin">
              <wp:posOffset>-204157</wp:posOffset>
            </wp:positionH>
            <wp:positionV relativeFrom="paragraph">
              <wp:posOffset>474</wp:posOffset>
            </wp:positionV>
            <wp:extent cx="5281295" cy="6378575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637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C40BC" w14:textId="77777777" w:rsidR="00706349" w:rsidRDefault="00706349" w:rsidP="00AF0372">
      <w:pPr>
        <w:pStyle w:val="Heading1"/>
      </w:pPr>
    </w:p>
    <w:p w14:paraId="07C4F167" w14:textId="77777777" w:rsidR="00706349" w:rsidRDefault="00706349" w:rsidP="00AF0372">
      <w:pPr>
        <w:pStyle w:val="Heading1"/>
      </w:pPr>
    </w:p>
    <w:p w14:paraId="6EBFC458" w14:textId="77777777" w:rsidR="00706349" w:rsidRDefault="00706349" w:rsidP="00AF0372">
      <w:pPr>
        <w:pStyle w:val="Heading1"/>
      </w:pPr>
    </w:p>
    <w:p w14:paraId="1B187C71" w14:textId="77777777" w:rsidR="00706349" w:rsidRDefault="00706349" w:rsidP="00AF0372">
      <w:pPr>
        <w:pStyle w:val="Heading1"/>
      </w:pPr>
    </w:p>
    <w:p w14:paraId="39431C61" w14:textId="77777777" w:rsidR="00706349" w:rsidRDefault="00706349" w:rsidP="00AF0372">
      <w:pPr>
        <w:pStyle w:val="Heading1"/>
      </w:pPr>
    </w:p>
    <w:p w14:paraId="687C762C" w14:textId="77777777" w:rsidR="00706349" w:rsidRDefault="00706349" w:rsidP="00AF0372">
      <w:pPr>
        <w:pStyle w:val="Heading1"/>
      </w:pPr>
    </w:p>
    <w:p w14:paraId="4B9F7A66" w14:textId="77777777" w:rsidR="00706349" w:rsidRDefault="00706349" w:rsidP="00AF0372">
      <w:pPr>
        <w:pStyle w:val="Heading1"/>
      </w:pPr>
    </w:p>
    <w:p w14:paraId="480C40B6" w14:textId="77777777" w:rsidR="00706349" w:rsidRDefault="00706349" w:rsidP="00AF0372">
      <w:pPr>
        <w:pStyle w:val="Heading1"/>
      </w:pPr>
    </w:p>
    <w:p w14:paraId="4BF4D7E3" w14:textId="77777777" w:rsidR="00706349" w:rsidRDefault="00706349" w:rsidP="00AF0372">
      <w:pPr>
        <w:pStyle w:val="Heading1"/>
      </w:pPr>
    </w:p>
    <w:p w14:paraId="42387269" w14:textId="77777777" w:rsidR="00706349" w:rsidRDefault="00706349" w:rsidP="00AF0372">
      <w:pPr>
        <w:pStyle w:val="Heading1"/>
      </w:pPr>
    </w:p>
    <w:p w14:paraId="68CFB381" w14:textId="03264ECF" w:rsidR="00706349" w:rsidRDefault="00706349" w:rsidP="00AF0372">
      <w:pPr>
        <w:pStyle w:val="Heading1"/>
      </w:pPr>
    </w:p>
    <w:p w14:paraId="6FAA00BC" w14:textId="5FCA0114" w:rsidR="00706349" w:rsidRDefault="00706349" w:rsidP="00706349">
      <w:pPr>
        <w:pStyle w:val="Content"/>
      </w:pPr>
      <w:r>
        <w:t xml:space="preserve">Este código tiene un montón de problemas, para </w:t>
      </w:r>
      <w:r w:rsidR="00BD7BF1">
        <w:t>empezar,</w:t>
      </w:r>
      <w:r>
        <w:t xml:space="preserve"> es 0 polivalente</w:t>
      </w:r>
      <w:r w:rsidR="0077586A">
        <w:t xml:space="preserve">, luego por </w:t>
      </w:r>
      <w:proofErr w:type="spellStart"/>
      <w:r w:rsidR="0077586A">
        <w:t>como</w:t>
      </w:r>
      <w:proofErr w:type="spellEnd"/>
      <w:r w:rsidR="0077586A">
        <w:t xml:space="preserve"> se ejecuta se hace “todo junto”</w:t>
      </w:r>
      <w:r w:rsidR="00EA57EB">
        <w:t xml:space="preserve"> lo que nos trae problemas a la hora de querer poner el siguiente tile, y por </w:t>
      </w:r>
      <w:proofErr w:type="gramStart"/>
      <w:r w:rsidR="00EA57EB">
        <w:t>ultimo</w:t>
      </w:r>
      <w:proofErr w:type="gramEnd"/>
      <w:r w:rsidR="00EA57EB">
        <w:t xml:space="preserve"> no nos deja modificar la forma del mapa. Así y todo, creo que es un buen acercamiento a lo que tratamos de hacer.</w:t>
      </w:r>
    </w:p>
    <w:p w14:paraId="3570528E" w14:textId="376FF477" w:rsidR="00EA57EB" w:rsidRDefault="00EA57EB" w:rsidP="00706349">
      <w:pPr>
        <w:pStyle w:val="Content"/>
      </w:pPr>
    </w:p>
    <w:p w14:paraId="5D023BB1" w14:textId="39B8D390" w:rsidR="00EA57EB" w:rsidRDefault="00EA57EB" w:rsidP="00706349">
      <w:pPr>
        <w:pStyle w:val="Content"/>
      </w:pPr>
    </w:p>
    <w:p w14:paraId="02990220" w14:textId="737749D1" w:rsidR="00EA57EB" w:rsidRDefault="00EA57EB" w:rsidP="00EA57EB">
      <w:pPr>
        <w:pStyle w:val="Heading2"/>
      </w:pPr>
      <w:r>
        <w:lastRenderedPageBreak/>
        <w:t>Intento 2:</w:t>
      </w:r>
    </w:p>
    <w:p w14:paraId="4453A806" w14:textId="5CA5637B" w:rsidR="00EA57EB" w:rsidRDefault="00EA57EB" w:rsidP="00EA57EB">
      <w:pPr>
        <w:pStyle w:val="Content"/>
        <w:ind w:left="360"/>
      </w:pPr>
      <w:r>
        <w:t>Vamos a hacer un par de cambios:</w:t>
      </w:r>
    </w:p>
    <w:p w14:paraId="4257CF8F" w14:textId="134983F0" w:rsidR="00EA57EB" w:rsidRDefault="00EA57EB" w:rsidP="00EA57EB">
      <w:pPr>
        <w:pStyle w:val="Content"/>
        <w:numPr>
          <w:ilvl w:val="1"/>
          <w:numId w:val="3"/>
        </w:numPr>
      </w:pPr>
      <w:r>
        <w:t xml:space="preserve">empecemos por usar </w:t>
      </w:r>
      <w:proofErr w:type="spellStart"/>
      <w:r w:rsidR="00BD7BF1">
        <w:t>noise</w:t>
      </w:r>
      <w:proofErr w:type="spellEnd"/>
      <w:r w:rsidR="00BD7BF1">
        <w:t>.</w:t>
      </w:r>
    </w:p>
    <w:p w14:paraId="06574497" w14:textId="5D412437" w:rsidR="00BD7BF1" w:rsidRDefault="00BD7BF1" w:rsidP="00EA57EB">
      <w:pPr>
        <w:pStyle w:val="Content"/>
        <w:numPr>
          <w:ilvl w:val="1"/>
          <w:numId w:val="3"/>
        </w:numPr>
      </w:pPr>
      <w:r>
        <w:t xml:space="preserve">Algo importante a tener en cuenta es que cuando se hace un cambio hay que generarlo en otro </w:t>
      </w:r>
      <w:proofErr w:type="spellStart"/>
      <w:r>
        <w:t>grid</w:t>
      </w:r>
      <w:proofErr w:type="spellEnd"/>
      <w:r>
        <w:t xml:space="preserve">, si no se rompe todo, aparte de esta forma </w:t>
      </w:r>
      <w:proofErr w:type="gramStart"/>
      <w:r>
        <w:t>podes</w:t>
      </w:r>
      <w:proofErr w:type="gramEnd"/>
      <w:r>
        <w:t xml:space="preserve"> acceder al resto de tiles (recordemos que por </w:t>
      </w:r>
      <w:proofErr w:type="spellStart"/>
      <w:r>
        <w:t>como</w:t>
      </w:r>
      <w:proofErr w:type="spellEnd"/>
      <w:r>
        <w:t xml:space="preserve"> estaba hecho el código anterior solo teníamos acceso al tile de la izquierda y al de abajo)</w:t>
      </w:r>
    </w:p>
    <w:p w14:paraId="422D3DB7" w14:textId="4F8976EC" w:rsidR="00EA57EB" w:rsidRDefault="00EA57EB" w:rsidP="00EA57EB">
      <w:pPr>
        <w:pStyle w:val="Content"/>
        <w:numPr>
          <w:ilvl w:val="1"/>
          <w:numId w:val="3"/>
        </w:numPr>
      </w:pPr>
      <w:r>
        <w:t>también vamos a implementar el tema de Cellular Automata (</w:t>
      </w:r>
      <w:proofErr w:type="spellStart"/>
      <w:r>
        <w:t>mas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en </w:t>
      </w:r>
      <w:hyperlink r:id="rId19" w:history="1">
        <w:r w:rsidRPr="001E74F2">
          <w:rPr>
            <w:rStyle w:val="Hyperlink"/>
          </w:rPr>
          <w:t>https://www.youtube.com/watch?v=t_HcBAO_Yas</w:t>
        </w:r>
      </w:hyperlink>
      <w:r>
        <w:t>)</w:t>
      </w:r>
    </w:p>
    <w:p w14:paraId="48BA1D11" w14:textId="69AAA60D" w:rsidR="00EA57EB" w:rsidRDefault="00E52F4F" w:rsidP="00706349">
      <w:pPr>
        <w:pStyle w:val="Content"/>
      </w:pPr>
      <w:r>
        <w:t>ahora si quedo bonito!!</w:t>
      </w:r>
    </w:p>
    <w:p w14:paraId="52B13CE1" w14:textId="76940F50" w:rsidR="00E52F4F" w:rsidRDefault="00E52F4F" w:rsidP="00706349">
      <w:pPr>
        <w:pStyle w:val="Content"/>
      </w:pPr>
      <w:r w:rsidRPr="00E52F4F">
        <w:rPr>
          <w:noProof/>
        </w:rPr>
        <w:drawing>
          <wp:inline distT="0" distB="0" distL="0" distR="0" wp14:anchorId="010269BD" wp14:editId="66EEEA01">
            <wp:extent cx="2831564" cy="2836828"/>
            <wp:effectExtent l="0" t="0" r="698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6631" cy="285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5FEF" w14:textId="314A6710" w:rsidR="00E52F4F" w:rsidRDefault="00E52F4F" w:rsidP="00706349">
      <w:pPr>
        <w:pStyle w:val="Content"/>
      </w:pPr>
      <w:proofErr w:type="gramStart"/>
      <w:r>
        <w:t>Este fue el resultado!!</w:t>
      </w:r>
      <w:proofErr w:type="gramEnd"/>
    </w:p>
    <w:p w14:paraId="0E60A915" w14:textId="4C605381" w:rsidR="00E52F4F" w:rsidRDefault="00E52F4F" w:rsidP="00706349">
      <w:pPr>
        <w:pStyle w:val="Content"/>
      </w:pPr>
      <w:r>
        <w:t xml:space="preserve">La regla utilizada para el cellular Automata fue si x&gt;4 -&gt; x else y (donde </w:t>
      </w:r>
      <w:proofErr w:type="spellStart"/>
      <w:proofErr w:type="gramStart"/>
      <w:r>
        <w:t>x,y</w:t>
      </w:r>
      <w:proofErr w:type="spellEnd"/>
      <w:proofErr w:type="gramEnd"/>
      <w:r>
        <w:t xml:space="preserve"> son tiles)</w:t>
      </w:r>
    </w:p>
    <w:p w14:paraId="26705DA6" w14:textId="6911AE71" w:rsidR="00E52F4F" w:rsidRDefault="00745DE4" w:rsidP="00706349">
      <w:pPr>
        <w:pStyle w:val="Content"/>
      </w:pPr>
      <w:r>
        <w:t xml:space="preserve">El código esta en </w:t>
      </w:r>
      <w:hyperlink r:id="rId21" w:history="1">
        <w:r w:rsidRPr="00171F16">
          <w:rPr>
            <w:rStyle w:val="Hyperlink"/>
          </w:rPr>
          <w:t>https://github.com/matifere/MapGen</w:t>
        </w:r>
      </w:hyperlink>
      <w:r>
        <w:t>, el script sería MapGen4</w:t>
      </w:r>
    </w:p>
    <w:p w14:paraId="57D633AA" w14:textId="354E91F4" w:rsidR="00E52F4F" w:rsidRDefault="00E52F4F" w:rsidP="00706349">
      <w:pPr>
        <w:pStyle w:val="Content"/>
      </w:pPr>
    </w:p>
    <w:p w14:paraId="574FBD99" w14:textId="76021664" w:rsidR="00A90816" w:rsidRDefault="00A90816" w:rsidP="00A90816">
      <w:pPr>
        <w:pStyle w:val="EmphasisText"/>
      </w:pPr>
      <w:r>
        <w:t>Ultimas boludeces a cambiar:</w:t>
      </w:r>
    </w:p>
    <w:p w14:paraId="4921E5DA" w14:textId="0EB79D7A" w:rsidR="00A90816" w:rsidRDefault="00A90816" w:rsidP="00A90816">
      <w:pPr>
        <w:pStyle w:val="Content"/>
        <w:numPr>
          <w:ilvl w:val="0"/>
          <w:numId w:val="5"/>
        </w:numPr>
      </w:pPr>
      <w:r>
        <w:t>Parece que existe una herramienta (</w:t>
      </w:r>
      <w:proofErr w:type="spellStart"/>
      <w:r>
        <w:t>tilemap</w:t>
      </w:r>
      <w:proofErr w:type="spellEnd"/>
      <w:r>
        <w:t xml:space="preserve"> extras en el registro de </w:t>
      </w:r>
      <w:proofErr w:type="spellStart"/>
      <w:r>
        <w:t>unity</w:t>
      </w:r>
      <w:proofErr w:type="spellEnd"/>
      <w:r>
        <w:t>) que coloca los tiles según reglas, lo que me ahorra como la mitad del código que hice antes.</w:t>
      </w:r>
    </w:p>
    <w:p w14:paraId="1E27B5B1" w14:textId="35210925" w:rsidR="00A90816" w:rsidRDefault="00A90816" w:rsidP="00A90816">
      <w:pPr>
        <w:pStyle w:val="Content"/>
        <w:numPr>
          <w:ilvl w:val="0"/>
          <w:numId w:val="5"/>
        </w:numPr>
      </w:pPr>
      <w:r>
        <w:t xml:space="preserve">Dentro de estas herramientas hay una que te permite agregar animaciones. </w:t>
      </w:r>
    </w:p>
    <w:p w14:paraId="4F689048" w14:textId="37E133F2" w:rsidR="00C40E3D" w:rsidRDefault="00C40E3D" w:rsidP="00C40E3D">
      <w:pPr>
        <w:pStyle w:val="Content"/>
      </w:pPr>
      <w:r>
        <w:t>Acá el resultado:</w:t>
      </w:r>
    </w:p>
    <w:p w14:paraId="55928C40" w14:textId="1B821319" w:rsidR="00C40E3D" w:rsidRDefault="00C40E3D" w:rsidP="00C40E3D">
      <w:pPr>
        <w:pStyle w:val="Content"/>
      </w:pPr>
      <w:r>
        <w:t>De cerca:</w:t>
      </w:r>
    </w:p>
    <w:p w14:paraId="1A0EFAFB" w14:textId="2EC9C432" w:rsidR="00C40E3D" w:rsidRDefault="00C40E3D" w:rsidP="00C40E3D">
      <w:pPr>
        <w:pStyle w:val="Content"/>
      </w:pPr>
      <w:r w:rsidRPr="00C40E3D">
        <w:rPr>
          <w:noProof/>
        </w:rPr>
        <w:lastRenderedPageBreak/>
        <w:drawing>
          <wp:inline distT="0" distB="0" distL="0" distR="0" wp14:anchorId="6B7DE6AF" wp14:editId="6A075F55">
            <wp:extent cx="6309360" cy="3392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8470" w14:textId="1B3E0A40" w:rsidR="00C40E3D" w:rsidRDefault="00C40E3D" w:rsidP="00C40E3D">
      <w:pPr>
        <w:pStyle w:val="Content"/>
      </w:pPr>
    </w:p>
    <w:p w14:paraId="361BE861" w14:textId="5703EC3D" w:rsidR="00C40E3D" w:rsidRDefault="00C40E3D" w:rsidP="00C40E3D">
      <w:pPr>
        <w:pStyle w:val="Content"/>
      </w:pPr>
      <w:r>
        <w:t>De lejos:</w:t>
      </w:r>
    </w:p>
    <w:p w14:paraId="4540F6FE" w14:textId="44E4F79E" w:rsidR="00C40E3D" w:rsidRDefault="00C40E3D" w:rsidP="00C40E3D">
      <w:pPr>
        <w:pStyle w:val="Content"/>
      </w:pPr>
      <w:r w:rsidRPr="00C40E3D">
        <w:rPr>
          <w:noProof/>
        </w:rPr>
        <w:drawing>
          <wp:inline distT="0" distB="0" distL="0" distR="0" wp14:anchorId="6444EDCC" wp14:editId="03D6E529">
            <wp:extent cx="6309360" cy="3392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43F7" w14:textId="5B244D5F" w:rsidR="007B5584" w:rsidRDefault="007B5584" w:rsidP="00C40E3D">
      <w:pPr>
        <w:pStyle w:val="Content"/>
      </w:pPr>
    </w:p>
    <w:p w14:paraId="1AB920E3" w14:textId="22302A78" w:rsidR="007B5584" w:rsidRDefault="007B5584" w:rsidP="00C40E3D">
      <w:pPr>
        <w:pStyle w:val="Content"/>
      </w:pPr>
      <w:r>
        <w:t>Además, resolví como poner flores de forma aleatoria en el mapa, pero no lo voy a poner en este documento porque me parece bastante boba la implementación.</w:t>
      </w:r>
    </w:p>
    <w:p w14:paraId="36B5FE33" w14:textId="51A70CA2" w:rsidR="007B5584" w:rsidRDefault="007B5584" w:rsidP="00C40E3D">
      <w:pPr>
        <w:pStyle w:val="Content"/>
      </w:pPr>
    </w:p>
    <w:p w14:paraId="109C7A4C" w14:textId="35B04EA6" w:rsidR="00CE6873" w:rsidRDefault="00CE6873" w:rsidP="00CE6873">
      <w:pPr>
        <w:pStyle w:val="EmphasisText"/>
      </w:pPr>
      <w:r>
        <w:lastRenderedPageBreak/>
        <w:t>Algunos problemas que NO se pueden resolver con este tipo de generación.</w:t>
      </w:r>
    </w:p>
    <w:p w14:paraId="47C5F8D7" w14:textId="7AC71FED" w:rsidR="00CE6873" w:rsidRDefault="00CE6873" w:rsidP="00CE6873">
      <w:pPr>
        <w:pStyle w:val="EmphasisText"/>
        <w:numPr>
          <w:ilvl w:val="0"/>
          <w:numId w:val="6"/>
        </w:numPr>
      </w:pPr>
      <w:r>
        <w:t>No da la posibilidad de generar biomas</w:t>
      </w:r>
    </w:p>
    <w:p w14:paraId="4420D024" w14:textId="00D17E7A" w:rsidR="00CE6873" w:rsidRDefault="00CE6873" w:rsidP="00CE6873">
      <w:pPr>
        <w:pStyle w:val="EmphasisText"/>
        <w:numPr>
          <w:ilvl w:val="0"/>
          <w:numId w:val="6"/>
        </w:numPr>
      </w:pPr>
      <w:r>
        <w:t>Cuesta mucho generar el mundo</w:t>
      </w:r>
    </w:p>
    <w:p w14:paraId="3F76B207" w14:textId="47989D7F" w:rsidR="00CE6873" w:rsidRDefault="00CE6873" w:rsidP="00CE6873">
      <w:pPr>
        <w:pStyle w:val="EmphasisText"/>
      </w:pPr>
    </w:p>
    <w:p w14:paraId="44DEDAA4" w14:textId="1A369150" w:rsidR="00CE6873" w:rsidRPr="00CE6873" w:rsidRDefault="00CE6873" w:rsidP="00CE6873">
      <w:pPr>
        <w:pStyle w:val="Heading4"/>
        <w:rPr>
          <w:lang w:val="en-US"/>
        </w:rPr>
      </w:pPr>
      <w:r w:rsidRPr="00CE6873">
        <w:rPr>
          <w:lang w:val="en-US"/>
        </w:rPr>
        <w:t>Usando Diamond Square</w:t>
      </w:r>
    </w:p>
    <w:p w14:paraId="3A717391" w14:textId="27A1D8F5" w:rsidR="00CE6873" w:rsidRDefault="00CE6873" w:rsidP="00CE6873">
      <w:pPr>
        <w:pStyle w:val="Content"/>
        <w:rPr>
          <w:lang w:val="en-US"/>
        </w:rPr>
      </w:pPr>
      <w:r w:rsidRPr="00CE6873">
        <w:rPr>
          <w:lang w:val="en-US"/>
        </w:rPr>
        <w:t>(</w:t>
      </w:r>
      <w:proofErr w:type="gramStart"/>
      <w:r w:rsidRPr="00CE6873">
        <w:t>ver</w:t>
      </w:r>
      <w:proofErr w:type="gramEnd"/>
      <w:r w:rsidRPr="00CE6873">
        <w:rPr>
          <w:lang w:val="en-US"/>
        </w:rPr>
        <w:t xml:space="preserve"> </w:t>
      </w:r>
      <w:hyperlink r:id="rId24" w:history="1">
        <w:r w:rsidRPr="00CE6873">
          <w:rPr>
            <w:rStyle w:val="Hyperlink"/>
            <w:lang w:val="en-US"/>
          </w:rPr>
          <w:t>https://www.youtube.com/watch?v=4GuAV1PnurU</w:t>
        </w:r>
      </w:hyperlink>
      <w:r w:rsidRPr="00CE6873">
        <w:rPr>
          <w:lang w:val="en-US"/>
        </w:rPr>
        <w:t>)</w:t>
      </w:r>
    </w:p>
    <w:p w14:paraId="0936F55B" w14:textId="665E09C1" w:rsidR="00FD4177" w:rsidRDefault="00FD4177" w:rsidP="00CE6873">
      <w:pPr>
        <w:pStyle w:val="Content"/>
      </w:pPr>
      <w:r w:rsidRPr="00FD4177">
        <w:t xml:space="preserve">Para esto tuve que reescribir todo, pero </w:t>
      </w:r>
      <w:r>
        <w:t xml:space="preserve">logre que se ejecute </w:t>
      </w:r>
      <w:proofErr w:type="spellStart"/>
      <w:r>
        <w:t>mas</w:t>
      </w:r>
      <w:proofErr w:type="spellEnd"/>
      <w:r>
        <w:t xml:space="preserve"> rápido usando matrices y resolviendo los problemas anteriores, este es el resultado (sin tiles solo colores)</w:t>
      </w:r>
    </w:p>
    <w:p w14:paraId="40A926C0" w14:textId="70B1D2E5" w:rsidR="00745DE4" w:rsidRPr="00FD4177" w:rsidRDefault="00745DE4" w:rsidP="00CE6873">
      <w:pPr>
        <w:pStyle w:val="Content"/>
      </w:pPr>
      <w:hyperlink r:id="rId25" w:history="1">
        <w:r w:rsidRPr="00171F16">
          <w:rPr>
            <w:rStyle w:val="Hyperlink"/>
          </w:rPr>
          <w:t>https://github.com/matifere/MapGen</w:t>
        </w:r>
      </w:hyperlink>
      <w:r>
        <w:t xml:space="preserve"> (</w:t>
      </w:r>
      <w:proofErr w:type="spellStart"/>
      <w:r>
        <w:t>DiamondSquare.cs</w:t>
      </w:r>
      <w:proofErr w:type="spellEnd"/>
      <w:r>
        <w:t>)</w:t>
      </w:r>
    </w:p>
    <w:p w14:paraId="00AB916E" w14:textId="7729430A" w:rsidR="00CE6873" w:rsidRDefault="00FD4177" w:rsidP="00CE6873">
      <w:pPr>
        <w:pStyle w:val="Content"/>
      </w:pPr>
      <w:r w:rsidRPr="00FD4177">
        <w:rPr>
          <w:noProof/>
        </w:rPr>
        <w:drawing>
          <wp:inline distT="0" distB="0" distL="0" distR="0" wp14:anchorId="56CB62E1" wp14:editId="4014C07D">
            <wp:extent cx="6309360" cy="3392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C522" w14:textId="7E39206C" w:rsidR="00AF0372" w:rsidRDefault="00AF0372" w:rsidP="00AF0372">
      <w:pPr>
        <w:pStyle w:val="Heading1"/>
      </w:pPr>
      <w:r>
        <w:t>Cosas por resolver</w:t>
      </w:r>
    </w:p>
    <w:p w14:paraId="5BEAE3F7" w14:textId="789D59A1" w:rsidR="00AF0372" w:rsidRDefault="00AF0372" w:rsidP="00AF0372">
      <w:pPr>
        <w:pStyle w:val="Content"/>
        <w:numPr>
          <w:ilvl w:val="0"/>
          <w:numId w:val="1"/>
        </w:numPr>
      </w:pPr>
      <w:r>
        <w:t>Mecánicas más puntuales del juego</w:t>
      </w:r>
    </w:p>
    <w:p w14:paraId="61C0916B" w14:textId="1BA2AC22" w:rsidR="00AF0372" w:rsidRDefault="00AF0372" w:rsidP="00AF0372">
      <w:pPr>
        <w:pStyle w:val="Content"/>
        <w:numPr>
          <w:ilvl w:val="0"/>
          <w:numId w:val="1"/>
        </w:numPr>
      </w:pPr>
      <w:r>
        <w:t>Historia (si es que hay)</w:t>
      </w:r>
    </w:p>
    <w:p w14:paraId="75B440B9" w14:textId="61212FCC" w:rsidR="003968FE" w:rsidRPr="00520FAD" w:rsidRDefault="003968FE" w:rsidP="00706349">
      <w:pPr>
        <w:pStyle w:val="Content"/>
        <w:ind w:left="720"/>
      </w:pPr>
    </w:p>
    <w:sectPr w:rsidR="003968FE" w:rsidRPr="00520FAD" w:rsidSect="00DF027C">
      <w:headerReference w:type="default" r:id="rId27"/>
      <w:footerReference w:type="default" r:id="rId28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90A14" w14:textId="77777777" w:rsidR="00156929" w:rsidRDefault="00156929">
      <w:r>
        <w:separator/>
      </w:r>
    </w:p>
    <w:p w14:paraId="57646334" w14:textId="77777777" w:rsidR="00156929" w:rsidRDefault="00156929"/>
  </w:endnote>
  <w:endnote w:type="continuationSeparator" w:id="0">
    <w:p w14:paraId="190330F4" w14:textId="77777777" w:rsidR="00156929" w:rsidRDefault="00156929">
      <w:r>
        <w:continuationSeparator/>
      </w:r>
    </w:p>
    <w:p w14:paraId="2A79CA72" w14:textId="77777777" w:rsidR="00156929" w:rsidRDefault="0015692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80D83" w14:textId="5CFA3A94" w:rsidR="00CF0D86" w:rsidRDefault="00CF0D86">
    <w:pPr>
      <w:pStyle w:val="Footer"/>
    </w:pPr>
  </w:p>
  <w:p w14:paraId="09DB700C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7F257" w14:textId="77777777" w:rsidR="00156929" w:rsidRDefault="00156929">
      <w:r>
        <w:separator/>
      </w:r>
    </w:p>
    <w:p w14:paraId="30E8BB50" w14:textId="77777777" w:rsidR="00156929" w:rsidRDefault="00156929"/>
  </w:footnote>
  <w:footnote w:type="continuationSeparator" w:id="0">
    <w:p w14:paraId="5FC8EBD7" w14:textId="77777777" w:rsidR="00156929" w:rsidRDefault="00156929">
      <w:r>
        <w:continuationSeparator/>
      </w:r>
    </w:p>
    <w:p w14:paraId="3A0C7DD5" w14:textId="77777777" w:rsidR="00156929" w:rsidRDefault="0015692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21FFE6A0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8593981" w14:textId="77777777" w:rsidR="00D077E9" w:rsidRDefault="00D077E9">
          <w:pPr>
            <w:pStyle w:val="Header"/>
          </w:pPr>
        </w:p>
      </w:tc>
    </w:tr>
  </w:tbl>
  <w:p w14:paraId="713F5D04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83752"/>
    <w:multiLevelType w:val="hybridMultilevel"/>
    <w:tmpl w:val="04E4D67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C3F0E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47B0709"/>
    <w:multiLevelType w:val="hybridMultilevel"/>
    <w:tmpl w:val="1B52678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F62E39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F756F0B"/>
    <w:multiLevelType w:val="hybridMultilevel"/>
    <w:tmpl w:val="B0EAABB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EF0C43"/>
    <w:multiLevelType w:val="hybridMultilevel"/>
    <w:tmpl w:val="45A09B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F03"/>
    <w:rsid w:val="00002C2E"/>
    <w:rsid w:val="0002482E"/>
    <w:rsid w:val="00050324"/>
    <w:rsid w:val="00072A10"/>
    <w:rsid w:val="000A0150"/>
    <w:rsid w:val="000E63C9"/>
    <w:rsid w:val="000F1EEA"/>
    <w:rsid w:val="00130E9D"/>
    <w:rsid w:val="00132499"/>
    <w:rsid w:val="00150A6D"/>
    <w:rsid w:val="00156929"/>
    <w:rsid w:val="00185B35"/>
    <w:rsid w:val="001F2BC8"/>
    <w:rsid w:val="001F5F6B"/>
    <w:rsid w:val="00243EBC"/>
    <w:rsid w:val="00246A35"/>
    <w:rsid w:val="00266698"/>
    <w:rsid w:val="00284348"/>
    <w:rsid w:val="002F51F5"/>
    <w:rsid w:val="00312137"/>
    <w:rsid w:val="00330359"/>
    <w:rsid w:val="0033762F"/>
    <w:rsid w:val="00366C7E"/>
    <w:rsid w:val="00384EA3"/>
    <w:rsid w:val="003968FE"/>
    <w:rsid w:val="003A39A1"/>
    <w:rsid w:val="003C2191"/>
    <w:rsid w:val="003D3863"/>
    <w:rsid w:val="004110DE"/>
    <w:rsid w:val="0044085A"/>
    <w:rsid w:val="00485B0E"/>
    <w:rsid w:val="004B21A5"/>
    <w:rsid w:val="004C2F35"/>
    <w:rsid w:val="004D401E"/>
    <w:rsid w:val="005037F0"/>
    <w:rsid w:val="005061E2"/>
    <w:rsid w:val="00516A86"/>
    <w:rsid w:val="00520FAD"/>
    <w:rsid w:val="005275F6"/>
    <w:rsid w:val="00572102"/>
    <w:rsid w:val="005E1D57"/>
    <w:rsid w:val="005F1BB0"/>
    <w:rsid w:val="00656C4D"/>
    <w:rsid w:val="006E5716"/>
    <w:rsid w:val="00706349"/>
    <w:rsid w:val="007302B3"/>
    <w:rsid w:val="00730733"/>
    <w:rsid w:val="00730E3A"/>
    <w:rsid w:val="00736AAF"/>
    <w:rsid w:val="00745DE4"/>
    <w:rsid w:val="007533AA"/>
    <w:rsid w:val="00765B2A"/>
    <w:rsid w:val="0077586A"/>
    <w:rsid w:val="00780134"/>
    <w:rsid w:val="00783A34"/>
    <w:rsid w:val="007B5584"/>
    <w:rsid w:val="007C6B52"/>
    <w:rsid w:val="007D16C5"/>
    <w:rsid w:val="00862FE4"/>
    <w:rsid w:val="0086389A"/>
    <w:rsid w:val="0087605E"/>
    <w:rsid w:val="008B1FEE"/>
    <w:rsid w:val="00903C32"/>
    <w:rsid w:val="00915B2B"/>
    <w:rsid w:val="00916B16"/>
    <w:rsid w:val="009173B9"/>
    <w:rsid w:val="0093335D"/>
    <w:rsid w:val="0093613E"/>
    <w:rsid w:val="00936983"/>
    <w:rsid w:val="00943026"/>
    <w:rsid w:val="00944661"/>
    <w:rsid w:val="00966B81"/>
    <w:rsid w:val="009C7720"/>
    <w:rsid w:val="00A23AFA"/>
    <w:rsid w:val="00A31B3E"/>
    <w:rsid w:val="00A532F3"/>
    <w:rsid w:val="00A8489E"/>
    <w:rsid w:val="00A90816"/>
    <w:rsid w:val="00AC29F3"/>
    <w:rsid w:val="00AF0372"/>
    <w:rsid w:val="00B05CC0"/>
    <w:rsid w:val="00B17E1A"/>
    <w:rsid w:val="00B231E5"/>
    <w:rsid w:val="00B802DB"/>
    <w:rsid w:val="00BD7BF1"/>
    <w:rsid w:val="00C02B87"/>
    <w:rsid w:val="00C4086D"/>
    <w:rsid w:val="00C40E3D"/>
    <w:rsid w:val="00C96F03"/>
    <w:rsid w:val="00CA1896"/>
    <w:rsid w:val="00CB5B28"/>
    <w:rsid w:val="00CE6873"/>
    <w:rsid w:val="00CF0D86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A6B3D"/>
    <w:rsid w:val="00DB0075"/>
    <w:rsid w:val="00DD152F"/>
    <w:rsid w:val="00DE213F"/>
    <w:rsid w:val="00DF027C"/>
    <w:rsid w:val="00E00A32"/>
    <w:rsid w:val="00E22ACD"/>
    <w:rsid w:val="00E4374F"/>
    <w:rsid w:val="00E52F4F"/>
    <w:rsid w:val="00E5722A"/>
    <w:rsid w:val="00E620B0"/>
    <w:rsid w:val="00E660ED"/>
    <w:rsid w:val="00E81B40"/>
    <w:rsid w:val="00EA57EB"/>
    <w:rsid w:val="00EC432E"/>
    <w:rsid w:val="00EF555B"/>
    <w:rsid w:val="00F027BB"/>
    <w:rsid w:val="00F11DCF"/>
    <w:rsid w:val="00F162EA"/>
    <w:rsid w:val="00F52D27"/>
    <w:rsid w:val="00F83527"/>
    <w:rsid w:val="00FD417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748D0E"/>
  <w15:docId w15:val="{166705E1-95BC-46BF-BBFF-1395FA12B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  <w:lang w:val="es-AR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CE68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CE687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E660ED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0E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EA57E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5"/>
    <w:rsid w:val="00CE6873"/>
    <w:rPr>
      <w:rFonts w:asciiTheme="majorHAnsi" w:eastAsiaTheme="majorEastAsia" w:hAnsiTheme="majorHAnsi" w:cstheme="majorBidi"/>
      <w:b/>
      <w:color w:val="012639" w:themeColor="accent1" w:themeShade="7F"/>
      <w:lang w:val="es-AR"/>
    </w:rPr>
  </w:style>
  <w:style w:type="character" w:customStyle="1" w:styleId="Heading4Char">
    <w:name w:val="Heading 4 Char"/>
    <w:basedOn w:val="DefaultParagraphFont"/>
    <w:link w:val="Heading4"/>
    <w:uiPriority w:val="1"/>
    <w:rsid w:val="00CE6873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hyperlink" Target="https://github.com/matifere/MapGen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github.com/matifere/MapGe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hyperlink" Target="https://www.youtube.com/watch?v=4GuAV1PnurU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0x72.itch.io/microfantasy" TargetMode="External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t_HcBAO_Yas" TargetMode="Externa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u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9CD58F829F140BBB510DB896029B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437D61-7192-40DF-974E-2559DF6A1418}"/>
      </w:docPartPr>
      <w:docPartBody>
        <w:p w:rsidR="006E6363" w:rsidRDefault="00FC0D2D">
          <w:pPr>
            <w:pStyle w:val="09CD58F829F140BBB510DB896029B4D3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October 25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0F24B4D908F3451CBBF8B96C146867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9C9405-1AE6-4A21-9CEB-024F6C89884F}"/>
      </w:docPartPr>
      <w:docPartBody>
        <w:p w:rsidR="006E6363" w:rsidRDefault="00FC0D2D">
          <w:pPr>
            <w:pStyle w:val="0F24B4D908F3451CBBF8B96C1468672F"/>
          </w:pPr>
          <w:r>
            <w:t>COMPANY NAME</w:t>
          </w:r>
        </w:p>
      </w:docPartBody>
    </w:docPart>
    <w:docPart>
      <w:docPartPr>
        <w:name w:val="EB6EA76180A74F8A9BA944219D708F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A4AEF-97BD-4476-8961-2461EB0176D7}"/>
      </w:docPartPr>
      <w:docPartBody>
        <w:p w:rsidR="006E6363" w:rsidRDefault="00FC0D2D">
          <w:pPr>
            <w:pStyle w:val="EB6EA76180A74F8A9BA944219D708F05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86F"/>
    <w:rsid w:val="00360517"/>
    <w:rsid w:val="0045786F"/>
    <w:rsid w:val="005C6840"/>
    <w:rsid w:val="006E6363"/>
    <w:rsid w:val="00802828"/>
    <w:rsid w:val="0095742C"/>
    <w:rsid w:val="009B2842"/>
    <w:rsid w:val="00B572D3"/>
    <w:rsid w:val="00DD38C7"/>
    <w:rsid w:val="00E56FF8"/>
    <w:rsid w:val="00EA2680"/>
    <w:rsid w:val="00FC0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45786F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sid w:val="0045786F"/>
    <w:rPr>
      <w:caps/>
      <w:color w:val="44546A" w:themeColor="text2"/>
      <w:spacing w:val="20"/>
      <w:sz w:val="32"/>
      <w:lang w:val="en-US" w:eastAsia="en-US"/>
    </w:rPr>
  </w:style>
  <w:style w:type="paragraph" w:customStyle="1" w:styleId="09CD58F829F140BBB510DB896029B4D3">
    <w:name w:val="09CD58F829F140BBB510DB896029B4D3"/>
  </w:style>
  <w:style w:type="paragraph" w:customStyle="1" w:styleId="0F24B4D908F3451CBBF8B96C1468672F">
    <w:name w:val="0F24B4D908F3451CBBF8B96C1468672F"/>
  </w:style>
  <w:style w:type="paragraph" w:customStyle="1" w:styleId="EB6EA76180A74F8A9BA944219D708F05">
    <w:name w:val="EB6EA76180A74F8A9BA944219D708F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Mati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6D9204-EA44-4EB8-9A1A-97B73DEFB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1279</TotalTime>
  <Pages>7</Pages>
  <Words>557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matu</dc:creator>
  <cp:keywords/>
  <cp:lastModifiedBy>mati fere</cp:lastModifiedBy>
  <cp:revision>20</cp:revision>
  <cp:lastPrinted>2006-08-01T17:47:00Z</cp:lastPrinted>
  <dcterms:created xsi:type="dcterms:W3CDTF">2023-10-25T18:43:00Z</dcterms:created>
  <dcterms:modified xsi:type="dcterms:W3CDTF">2023-11-06T12:45:00Z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